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E16D6D" w14:textId="77777777" w:rsidR="002C79E6" w:rsidRDefault="002C79E6" w:rsidP="002C79E6"/>
    <w:p w14:paraId="572F9A81" w14:textId="77777777" w:rsidR="002C79E6" w:rsidRDefault="002C79E6" w:rsidP="002C79E6"/>
    <w:p w14:paraId="584731A3" w14:textId="77777777" w:rsidR="002C79E6" w:rsidRDefault="002C79E6" w:rsidP="002C79E6"/>
    <w:p w14:paraId="3E480DD6" w14:textId="77777777" w:rsidR="002C79E6" w:rsidRDefault="002C79E6" w:rsidP="002C79E6"/>
    <w:p w14:paraId="6D47997D" w14:textId="77777777" w:rsidR="002C79E6" w:rsidRDefault="002C79E6" w:rsidP="002C79E6"/>
    <w:p w14:paraId="6ED84CF0" w14:textId="6A6BFCEE" w:rsidR="6A36C4BF" w:rsidRPr="00B863FB" w:rsidRDefault="003944F3" w:rsidP="003944F3">
      <w:pPr>
        <w:pStyle w:val="Title"/>
      </w:pPr>
      <w:r w:rsidRPr="003944F3">
        <w:t>Preparing the Development Environment</w:t>
      </w:r>
    </w:p>
    <w:p w14:paraId="7B0C8F31" w14:textId="14A56578" w:rsidR="201D26C8" w:rsidRDefault="201D26C8" w:rsidP="002C79E6">
      <w:pPr>
        <w:pStyle w:val="Subtitle"/>
      </w:pPr>
    </w:p>
    <w:p w14:paraId="2BDE3C52" w14:textId="209000A4" w:rsidR="00A417C1" w:rsidRDefault="002C79E6" w:rsidP="002C79E6">
      <w:pPr>
        <w:pStyle w:val="Subtitle"/>
      </w:pPr>
      <w:r w:rsidRPr="002C79E6">
        <w:t xml:space="preserve"> </w:t>
      </w:r>
      <w:r w:rsidR="003944F3">
        <w:t>Jason Kremhelmer</w:t>
      </w:r>
    </w:p>
    <w:p w14:paraId="07BCD076" w14:textId="126E3F63" w:rsidR="002C79E6" w:rsidRDefault="003944F3" w:rsidP="002C79E6">
      <w:pPr>
        <w:pStyle w:val="Subtitle"/>
      </w:pPr>
      <w:r>
        <w:t>Southern New Hampshire University</w:t>
      </w:r>
    </w:p>
    <w:p w14:paraId="7195FAF5" w14:textId="3ADC2A32" w:rsidR="002C79E6" w:rsidRDefault="003944F3" w:rsidP="002C79E6">
      <w:pPr>
        <w:pStyle w:val="Subtitle"/>
      </w:pPr>
      <w:r>
        <w:t>CS-330:</w:t>
      </w:r>
      <w:r w:rsidR="002C79E6">
        <w:t xml:space="preserve"> </w:t>
      </w:r>
      <w:r>
        <w:t>Comp Graphic and Visualization</w:t>
      </w:r>
    </w:p>
    <w:p w14:paraId="0A873339" w14:textId="4A151B3B" w:rsidR="003944F3" w:rsidRDefault="00C32EE6" w:rsidP="003944F3">
      <w:pPr>
        <w:pStyle w:val="Subtitle"/>
      </w:pPr>
      <w:r>
        <w:t>Ronald Bishop</w:t>
      </w:r>
    </w:p>
    <w:p w14:paraId="0D429E83" w14:textId="7E12D90F" w:rsidR="201D26C8" w:rsidRDefault="00C32EE6" w:rsidP="003944F3">
      <w:pPr>
        <w:pStyle w:val="Subtitle"/>
        <w:rPr>
          <w:rFonts w:ascii="Calibri" w:hAnsi="Calibri"/>
        </w:rPr>
      </w:pPr>
      <w:r>
        <w:t>9/06/2024</w:t>
      </w:r>
    </w:p>
    <w:p w14:paraId="4FC7B9DE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3C324EEB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710A5BF8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357727B0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373A68AC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56CE713D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48DB1A6F" w14:textId="77777777" w:rsidR="000D4642" w:rsidRDefault="000D4642">
      <w:pPr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br w:type="page"/>
      </w:r>
    </w:p>
    <w:p w14:paraId="7F136B33" w14:textId="03A59A5D" w:rsidR="003944F3" w:rsidRDefault="003944F3" w:rsidP="003944F3">
      <w:pPr>
        <w:pStyle w:val="Title"/>
      </w:pPr>
      <w:r w:rsidRPr="003944F3">
        <w:lastRenderedPageBreak/>
        <w:t>Preparing the Development Environment</w:t>
      </w:r>
    </w:p>
    <w:p w14:paraId="29C20A0F" w14:textId="506B7983" w:rsidR="000C0360" w:rsidRPr="000C0360" w:rsidRDefault="00C32EE6" w:rsidP="000C0360">
      <w:p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color w:val="auto"/>
          <w:sz w:val="24"/>
          <w:lang w:eastAsia="en-US"/>
        </w:rPr>
      </w:pPr>
      <w:r w:rsidRPr="00C32EE6">
        <w:rPr>
          <w:rFonts w:ascii="Times New Roman" w:eastAsia="Times New Roman" w:hAnsi="Times New Roman" w:cs="Times New Roman"/>
          <w:color w:val="auto"/>
          <w:sz w:val="24"/>
          <w:lang w:eastAsia="en-US"/>
        </w:rPr>
        <w:drawing>
          <wp:inline distT="0" distB="0" distL="0" distR="0" wp14:anchorId="4621851C" wp14:editId="776805E9">
            <wp:extent cx="5943600" cy="4962525"/>
            <wp:effectExtent l="0" t="0" r="0" b="9525"/>
            <wp:docPr id="1674000307" name="Picture 1" descr="A bottle and glass of w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00307" name="Picture 1" descr="A bottle and glass of w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40DD" w14:textId="1FAF0DA0" w:rsidR="003944F3" w:rsidRPr="003944F3" w:rsidRDefault="003944F3" w:rsidP="003944F3">
      <w:p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color w:val="auto"/>
          <w:sz w:val="24"/>
          <w:lang w:eastAsia="en-US"/>
        </w:rPr>
      </w:pPr>
    </w:p>
    <w:p w14:paraId="6CFEA4E6" w14:textId="546F1488" w:rsidR="003944F3" w:rsidRPr="003944F3" w:rsidRDefault="003944F3" w:rsidP="003944F3">
      <w:r>
        <w:t xml:space="preserve">I didn’t really have any issues during the set up of OpenGL. It was pretty straight forward as I have been using Visual Studios for some time now. </w:t>
      </w:r>
    </w:p>
    <w:p w14:paraId="5A5C5167" w14:textId="678241B5" w:rsidR="67AE9998" w:rsidRPr="003944F3" w:rsidRDefault="67AE9998" w:rsidP="3D0A9892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</w:p>
    <w:sectPr w:rsidR="67AE9998" w:rsidRPr="003944F3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F77DA5" w14:textId="77777777" w:rsidR="00134E79" w:rsidRDefault="00134E79">
      <w:pPr>
        <w:spacing w:line="240" w:lineRule="auto"/>
      </w:pPr>
      <w:r>
        <w:separator/>
      </w:r>
    </w:p>
    <w:p w14:paraId="5C9BE46E" w14:textId="77777777" w:rsidR="00134E79" w:rsidRDefault="00134E79"/>
  </w:endnote>
  <w:endnote w:type="continuationSeparator" w:id="0">
    <w:p w14:paraId="3B33B7BD" w14:textId="77777777" w:rsidR="00134E79" w:rsidRDefault="00134E79">
      <w:pPr>
        <w:spacing w:line="240" w:lineRule="auto"/>
      </w:pPr>
      <w:r>
        <w:continuationSeparator/>
      </w:r>
    </w:p>
    <w:p w14:paraId="4A1C960A" w14:textId="77777777" w:rsidR="00134E79" w:rsidRDefault="00134E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0A8383" w14:textId="77777777" w:rsidR="002F3AE9" w:rsidRDefault="002F3A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BDB85E" w14:textId="77777777" w:rsidR="0D6E5604" w:rsidRPr="002F3AE9" w:rsidRDefault="0D6E5604" w:rsidP="002F3AE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C8B8B8" w14:textId="77777777" w:rsidR="3E192C66" w:rsidRPr="002F3AE9" w:rsidRDefault="3E192C66" w:rsidP="002F3A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0FB3CE" w14:textId="77777777" w:rsidR="00134E79" w:rsidRDefault="00134E79">
      <w:pPr>
        <w:spacing w:line="240" w:lineRule="auto"/>
      </w:pPr>
      <w:r>
        <w:separator/>
      </w:r>
    </w:p>
    <w:p w14:paraId="4171AA78" w14:textId="77777777" w:rsidR="00134E79" w:rsidRDefault="00134E79"/>
  </w:footnote>
  <w:footnote w:type="continuationSeparator" w:id="0">
    <w:p w14:paraId="2DE2B5A6" w14:textId="77777777" w:rsidR="00134E79" w:rsidRDefault="00134E79">
      <w:pPr>
        <w:spacing w:line="240" w:lineRule="auto"/>
      </w:pPr>
      <w:r>
        <w:continuationSeparator/>
      </w:r>
    </w:p>
    <w:p w14:paraId="6D5F7898" w14:textId="77777777" w:rsidR="00134E79" w:rsidRDefault="00134E7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E84460" w14:textId="77777777" w:rsidR="002F3AE9" w:rsidRDefault="002F3A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6F9AB2" w14:textId="77777777" w:rsidR="0D6E5604" w:rsidRPr="002F3AE9" w:rsidRDefault="0D6E5604" w:rsidP="002F3AE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373027" w14:textId="77777777" w:rsidR="3E192C66" w:rsidRPr="002F3AE9" w:rsidRDefault="3E192C66" w:rsidP="002F3A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4F3"/>
    <w:rsid w:val="00023AFE"/>
    <w:rsid w:val="0009743C"/>
    <w:rsid w:val="000A3D9B"/>
    <w:rsid w:val="000C0360"/>
    <w:rsid w:val="000D4642"/>
    <w:rsid w:val="000D539D"/>
    <w:rsid w:val="00116273"/>
    <w:rsid w:val="00134E79"/>
    <w:rsid w:val="002C79E6"/>
    <w:rsid w:val="002F3AE9"/>
    <w:rsid w:val="003804CC"/>
    <w:rsid w:val="003944F3"/>
    <w:rsid w:val="005C199E"/>
    <w:rsid w:val="00664C1A"/>
    <w:rsid w:val="007152E4"/>
    <w:rsid w:val="0087407D"/>
    <w:rsid w:val="00A417C1"/>
    <w:rsid w:val="00B863FB"/>
    <w:rsid w:val="00B86440"/>
    <w:rsid w:val="00BB2D6F"/>
    <w:rsid w:val="00C00F8F"/>
    <w:rsid w:val="00C03068"/>
    <w:rsid w:val="00C32EE6"/>
    <w:rsid w:val="00D620FD"/>
    <w:rsid w:val="00D91044"/>
    <w:rsid w:val="00E53744"/>
    <w:rsid w:val="00E67454"/>
    <w:rsid w:val="00EF55C5"/>
    <w:rsid w:val="00F6242A"/>
    <w:rsid w:val="00FD0666"/>
    <w:rsid w:val="00FE623A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5400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3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3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eader" Target="header3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krem\AppData\Roaming\Microsoft\Templates\Student%20APA%20Style%20paper%207th%20edition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</Template>
  <TotalTime>0</TotalTime>
  <Pages>2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2024-09-06T13:49:00Z</dcterms:created>
  <dcterms:modified xsi:type="dcterms:W3CDTF">2024-09-06T13:49:00Z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